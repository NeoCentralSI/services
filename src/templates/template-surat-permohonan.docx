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A298" w14:textId="77777777" w:rsidR="004B2291" w:rsidRPr="00CB3403" w:rsidRDefault="004B2291" w:rsidP="004B2291">
      <w:pPr>
        <w:tabs>
          <w:tab w:val="left" w:pos="1260"/>
          <w:tab w:val="right" w:pos="8788"/>
        </w:tabs>
        <w:spacing w:line="276" w:lineRule="auto"/>
        <w:rPr>
          <w:lang w:val="en-ID"/>
        </w:rPr>
      </w:pPr>
      <w:r>
        <w:t>Nomor</w:t>
      </w:r>
      <w:r>
        <w:tab/>
        <w:t>:</w:t>
      </w:r>
      <w:r>
        <w:rPr>
          <w:lang w:val="id-ID"/>
        </w:rPr>
        <w:t xml:space="preserve"> </w:t>
      </w:r>
      <w:r>
        <w:t>379/UN16.15.3.2/HM.01.01/2024</w:t>
      </w:r>
      <w:r>
        <w:tab/>
        <w:t xml:space="preserve">   Padang, 19</w:t>
      </w:r>
      <w:r>
        <w:rPr>
          <w:lang w:val="en-ID"/>
        </w:rPr>
        <w:t xml:space="preserve"> September 2024</w:t>
      </w:r>
    </w:p>
    <w:p w14:paraId="411E42B6" w14:textId="77777777" w:rsidR="004B2291" w:rsidRDefault="004B2291" w:rsidP="004B2291">
      <w:pPr>
        <w:tabs>
          <w:tab w:val="left" w:pos="1260"/>
        </w:tabs>
        <w:spacing w:line="276" w:lineRule="auto"/>
      </w:pPr>
      <w:r>
        <w:t>Lampiran</w:t>
      </w:r>
      <w:r>
        <w:tab/>
        <w:t>: 1 lembar</w:t>
      </w:r>
    </w:p>
    <w:p w14:paraId="40F22160" w14:textId="1C4B09D9" w:rsidR="004B2291" w:rsidRPr="009B1A17" w:rsidRDefault="004B2291" w:rsidP="004B2291">
      <w:pPr>
        <w:tabs>
          <w:tab w:val="left" w:pos="1260"/>
        </w:tabs>
        <w:spacing w:line="276" w:lineRule="auto"/>
        <w:rPr>
          <w:b/>
          <w:u w:val="single"/>
        </w:rPr>
      </w:pPr>
      <w:r>
        <w:t>Hal</w:t>
      </w:r>
      <w:r>
        <w:tab/>
        <w:t xml:space="preserve">: </w:t>
      </w:r>
      <w:r w:rsidRPr="009B1A17">
        <w:rPr>
          <w:b/>
          <w:u w:val="single"/>
        </w:rPr>
        <w:t xml:space="preserve">Permohonan Kerja </w:t>
      </w:r>
      <w:r w:rsidR="00112249">
        <w:rPr>
          <w:b/>
          <w:u w:val="single"/>
        </w:rPr>
        <w:t>Praktik</w:t>
      </w:r>
      <w:r w:rsidRPr="009B1A17">
        <w:rPr>
          <w:b/>
          <w:u w:val="single"/>
        </w:rPr>
        <w:t xml:space="preserve"> </w:t>
      </w:r>
    </w:p>
    <w:p w14:paraId="23F73C57" w14:textId="77777777" w:rsidR="004B2291" w:rsidRDefault="004B2291" w:rsidP="004B2291">
      <w:pPr>
        <w:tabs>
          <w:tab w:val="left" w:pos="1260"/>
        </w:tabs>
        <w:spacing w:line="276" w:lineRule="auto"/>
      </w:pPr>
    </w:p>
    <w:p w14:paraId="5ED28EA0" w14:textId="77777777" w:rsidR="004B2291" w:rsidRDefault="004B2291" w:rsidP="004B2291">
      <w:pPr>
        <w:tabs>
          <w:tab w:val="left" w:pos="1260"/>
        </w:tabs>
        <w:spacing w:line="276" w:lineRule="auto"/>
      </w:pPr>
      <w:r>
        <w:t>Kepada Yth,</w:t>
      </w:r>
    </w:p>
    <w:p w14:paraId="4EB672BB" w14:textId="77777777" w:rsidR="004B2291" w:rsidRDefault="004B2291" w:rsidP="004B2291">
      <w:pPr>
        <w:tabs>
          <w:tab w:val="left" w:pos="1260"/>
        </w:tabs>
        <w:spacing w:line="276" w:lineRule="auto"/>
      </w:pPr>
      <w:r>
        <w:t xml:space="preserve">Kepala </w:t>
      </w:r>
      <w:r w:rsidRPr="00D138E6">
        <w:t xml:space="preserve">Badan Meteorologi Klimatologi, dan Geofisika </w:t>
      </w:r>
    </w:p>
    <w:p w14:paraId="485C4B45" w14:textId="77777777" w:rsidR="004B2291" w:rsidRDefault="004B2291" w:rsidP="004B2291">
      <w:pPr>
        <w:tabs>
          <w:tab w:val="left" w:pos="1260"/>
        </w:tabs>
        <w:spacing w:line="276" w:lineRule="auto"/>
      </w:pPr>
      <w:r w:rsidRPr="00D138E6">
        <w:t>(BMKG) Jakarta Pusat</w:t>
      </w:r>
    </w:p>
    <w:p w14:paraId="17C08005" w14:textId="77777777" w:rsidR="004B2291" w:rsidRDefault="004B2291" w:rsidP="004B2291">
      <w:pPr>
        <w:tabs>
          <w:tab w:val="left" w:pos="1260"/>
        </w:tabs>
        <w:spacing w:line="276" w:lineRule="auto"/>
      </w:pPr>
      <w:r>
        <w:t xml:space="preserve">Di </w:t>
      </w:r>
    </w:p>
    <w:p w14:paraId="4EFBED26" w14:textId="77777777" w:rsidR="004B2291" w:rsidRDefault="004B2291" w:rsidP="004B2291">
      <w:pPr>
        <w:spacing w:line="276" w:lineRule="auto"/>
      </w:pPr>
      <w:r>
        <w:tab/>
        <w:t>Tempat</w:t>
      </w:r>
    </w:p>
    <w:p w14:paraId="31C5A086" w14:textId="77777777" w:rsidR="004B2291" w:rsidRDefault="004B2291" w:rsidP="004B2291">
      <w:pPr>
        <w:spacing w:line="276" w:lineRule="auto"/>
      </w:pPr>
    </w:p>
    <w:p w14:paraId="05AC06BB" w14:textId="77777777" w:rsidR="004B2291" w:rsidRDefault="004B2291" w:rsidP="004B2291">
      <w:pPr>
        <w:spacing w:line="276" w:lineRule="auto"/>
      </w:pPr>
      <w:r>
        <w:t>Dengan Hormat,</w:t>
      </w:r>
    </w:p>
    <w:p w14:paraId="338AE370" w14:textId="77777777" w:rsidR="004B2291" w:rsidRDefault="004B2291" w:rsidP="004B2291">
      <w:pPr>
        <w:spacing w:line="276" w:lineRule="auto"/>
      </w:pPr>
    </w:p>
    <w:p w14:paraId="72441FAB" w14:textId="03A47A0A" w:rsidR="004B2291" w:rsidRDefault="004B2291" w:rsidP="004B2291">
      <w:pPr>
        <w:tabs>
          <w:tab w:val="left" w:pos="1701"/>
        </w:tabs>
        <w:spacing w:line="276" w:lineRule="auto"/>
        <w:jc w:val="both"/>
      </w:pPr>
      <w:r>
        <w:t xml:space="preserve">Dalam rangka melengkapi kurikulum Departemen Sistem Informasi, Fakultas Teknologi Informasi Universitas Andalas, maka setiap mahasiswa diwajibkan untuk melaksanakan Kerja </w:t>
      </w:r>
      <w:r w:rsidR="00112249">
        <w:t>Praktik</w:t>
      </w:r>
      <w:r>
        <w:t xml:space="preserve"> agar dapat mengenal, memahami dan mengimplementasikan ilmu yang telah diperoleh saat perkuliahan.</w:t>
      </w:r>
    </w:p>
    <w:p w14:paraId="3A7FD71C" w14:textId="77777777" w:rsidR="004B2291" w:rsidRDefault="004B2291" w:rsidP="004B2291">
      <w:pPr>
        <w:tabs>
          <w:tab w:val="left" w:pos="1701"/>
        </w:tabs>
        <w:spacing w:line="276" w:lineRule="auto"/>
        <w:jc w:val="both"/>
      </w:pPr>
      <w:r>
        <w:t>Sehubungan dengan hal tersebut, kami mengharapkan kesediaan Bapak/ibu untuk dapat menerima mahasiswa Departemen Sistem Informasi berikut ini (Terlampir).</w:t>
      </w:r>
    </w:p>
    <w:p w14:paraId="556C2DE7" w14:textId="77777777" w:rsidR="004B2291" w:rsidRDefault="004B2291" w:rsidP="004B2291">
      <w:pPr>
        <w:tabs>
          <w:tab w:val="left" w:pos="1701"/>
        </w:tabs>
        <w:spacing w:line="276" w:lineRule="auto"/>
        <w:jc w:val="both"/>
      </w:pPr>
    </w:p>
    <w:p w14:paraId="0C17732C" w14:textId="5C12688E" w:rsidR="004B2291" w:rsidRDefault="004B2291" w:rsidP="004B2291">
      <w:pPr>
        <w:tabs>
          <w:tab w:val="left" w:pos="1701"/>
        </w:tabs>
        <w:spacing w:line="276" w:lineRule="auto"/>
        <w:jc w:val="both"/>
        <w:rPr>
          <w:b/>
        </w:rPr>
      </w:pPr>
      <w:r>
        <w:t xml:space="preserve">Untuk melaksanakan Kerja </w:t>
      </w:r>
      <w:r w:rsidR="00112249">
        <w:t>Praktik</w:t>
      </w:r>
      <w:r>
        <w:t xml:space="preserve"> di instansi / perusahaan yang Bapak/Ibu pimpin mulai tanggal </w:t>
      </w:r>
      <w:r w:rsidRPr="00B376E7">
        <w:rPr>
          <w:b/>
        </w:rPr>
        <w:t>06 Januari 2025 - 14 Februari 2025</w:t>
      </w:r>
      <w:r w:rsidR="00671F0C">
        <w:rPr>
          <w:b/>
        </w:rPr>
        <w:t xml:space="preserve">. </w:t>
      </w:r>
      <w:r>
        <w:t xml:space="preserve">Mohon kepada mahasiswa yang bersangkutan untuk dapat ditugaskan pekerjaan yang sesuai dengan bidangnya yaitu </w:t>
      </w:r>
      <w:r w:rsidRPr="00506FB9">
        <w:rPr>
          <w:b/>
        </w:rPr>
        <w:t>Sistem Informasi</w:t>
      </w:r>
      <w:r>
        <w:rPr>
          <w:b/>
        </w:rPr>
        <w:t>.</w:t>
      </w:r>
    </w:p>
    <w:p w14:paraId="68A8C9CB" w14:textId="77777777" w:rsidR="0012362B" w:rsidRDefault="0012362B" w:rsidP="004B2291">
      <w:pPr>
        <w:tabs>
          <w:tab w:val="left" w:pos="1701"/>
        </w:tabs>
        <w:spacing w:line="276" w:lineRule="auto"/>
        <w:jc w:val="both"/>
      </w:pPr>
    </w:p>
    <w:p w14:paraId="7AAA294F" w14:textId="0525786A" w:rsidR="004B2291" w:rsidRDefault="004B2291" w:rsidP="004B2291">
      <w:pPr>
        <w:tabs>
          <w:tab w:val="left" w:pos="1701"/>
        </w:tabs>
        <w:spacing w:line="276" w:lineRule="auto"/>
        <w:jc w:val="both"/>
      </w:pPr>
      <w:r>
        <w:t xml:space="preserve">Besar harapan kami Bapak/Ibu dapat memberikan kesempatan kepada mahasiswa tersebut untuk melaksanakan Kerja </w:t>
      </w:r>
      <w:r w:rsidR="00112249">
        <w:t>Praktik</w:t>
      </w:r>
      <w:r>
        <w:t xml:space="preserve"> di instansi Bapak/Ibu.</w:t>
      </w:r>
    </w:p>
    <w:p w14:paraId="6CFFC318" w14:textId="77777777" w:rsidR="004B2291" w:rsidRDefault="004B2291" w:rsidP="004B2291">
      <w:pPr>
        <w:tabs>
          <w:tab w:val="left" w:pos="1701"/>
        </w:tabs>
        <w:spacing w:line="276" w:lineRule="auto"/>
        <w:jc w:val="both"/>
      </w:pPr>
      <w:r>
        <w:t xml:space="preserve">Atas perhatian dan kerjasamanya Kami </w:t>
      </w:r>
      <w:r>
        <w:rPr>
          <w:lang w:val="id-ID"/>
        </w:rPr>
        <w:t>uc</w:t>
      </w:r>
      <w:r>
        <w:t>apkan terima kasih.</w:t>
      </w:r>
    </w:p>
    <w:p w14:paraId="2AEC5240" w14:textId="77777777" w:rsidR="004B2291" w:rsidRDefault="004B2291" w:rsidP="004B2291">
      <w:pPr>
        <w:tabs>
          <w:tab w:val="left" w:pos="1701"/>
        </w:tabs>
      </w:pPr>
    </w:p>
    <w:p w14:paraId="471C35B2" w14:textId="77777777" w:rsidR="004B2291" w:rsidRDefault="004B2291" w:rsidP="004B2291">
      <w:pPr>
        <w:tabs>
          <w:tab w:val="left" w:pos="1701"/>
        </w:tabs>
      </w:pPr>
    </w:p>
    <w:p w14:paraId="2044BC57" w14:textId="77777777" w:rsidR="004B2291" w:rsidRDefault="004B2291" w:rsidP="004B2291">
      <w:pPr>
        <w:tabs>
          <w:tab w:val="left" w:pos="1701"/>
        </w:tabs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en-ID"/>
        </w:rPr>
        <w:t>Ketua</w:t>
      </w:r>
      <w:r>
        <w:t>,</w:t>
      </w:r>
    </w:p>
    <w:p w14:paraId="07FA24CF" w14:textId="77777777" w:rsidR="004B2291" w:rsidRDefault="004B2291" w:rsidP="004B2291">
      <w:pPr>
        <w:tabs>
          <w:tab w:val="left" w:pos="1701"/>
        </w:tabs>
        <w:ind w:left="4962"/>
        <w:rPr>
          <w:noProof/>
        </w:rPr>
      </w:pPr>
    </w:p>
    <w:p w14:paraId="2262CC74" w14:textId="77777777" w:rsidR="004B2291" w:rsidRDefault="004B2291" w:rsidP="004B2291">
      <w:pPr>
        <w:tabs>
          <w:tab w:val="left" w:pos="1701"/>
        </w:tabs>
        <w:ind w:left="4962"/>
        <w:rPr>
          <w:noProof/>
        </w:rPr>
      </w:pPr>
    </w:p>
    <w:p w14:paraId="434A3AE8" w14:textId="77777777" w:rsidR="004B2291" w:rsidRDefault="004B2291" w:rsidP="004B2291">
      <w:pPr>
        <w:tabs>
          <w:tab w:val="left" w:pos="1701"/>
        </w:tabs>
        <w:ind w:left="4962"/>
        <w:rPr>
          <w:noProof/>
        </w:rPr>
      </w:pPr>
    </w:p>
    <w:p w14:paraId="11C2BC09" w14:textId="77777777" w:rsidR="004B2291" w:rsidRDefault="004B2291" w:rsidP="004B2291">
      <w:pPr>
        <w:tabs>
          <w:tab w:val="left" w:pos="1701"/>
        </w:tabs>
        <w:ind w:left="4962"/>
        <w:rPr>
          <w:noProof/>
        </w:rPr>
      </w:pPr>
    </w:p>
    <w:p w14:paraId="76B4725E" w14:textId="77777777" w:rsidR="004B2291" w:rsidRDefault="004B2291" w:rsidP="004B2291">
      <w:pPr>
        <w:tabs>
          <w:tab w:val="left" w:pos="1701"/>
        </w:tabs>
        <w:ind w:left="4962"/>
      </w:pPr>
    </w:p>
    <w:p w14:paraId="03947CD5" w14:textId="7A89F875" w:rsidR="004B2291" w:rsidRPr="00B71D1F" w:rsidRDefault="004B2291" w:rsidP="004B2291">
      <w:pPr>
        <w:tabs>
          <w:tab w:val="left" w:pos="1701"/>
        </w:tabs>
        <w:rPr>
          <w:b/>
          <w:u w:val="single"/>
          <w:lang w:val="en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CD6EE7">
        <w:rPr>
          <w:b/>
          <w:u w:val="single"/>
          <w:lang w:val="en-ID"/>
        </w:rPr>
        <w:t>Ricky Akbar</w:t>
      </w:r>
      <w:r w:rsidRPr="00B71D1F">
        <w:rPr>
          <w:b/>
          <w:u w:val="single"/>
          <w:lang w:val="en-ID"/>
        </w:rPr>
        <w:t xml:space="preserve">, </w:t>
      </w:r>
      <w:proofErr w:type="gramStart"/>
      <w:r w:rsidRPr="00B71D1F">
        <w:rPr>
          <w:b/>
          <w:u w:val="single"/>
          <w:lang w:val="en-ID"/>
        </w:rPr>
        <w:t>M</w:t>
      </w:r>
      <w:r w:rsidR="00CD6EE7">
        <w:rPr>
          <w:b/>
          <w:u w:val="single"/>
          <w:lang w:val="en-ID"/>
        </w:rPr>
        <w:t>.Kom</w:t>
      </w:r>
      <w:proofErr w:type="gramEnd"/>
    </w:p>
    <w:p w14:paraId="7285B471" w14:textId="58D1BCCE" w:rsidR="004B2291" w:rsidRDefault="004B2291" w:rsidP="004B2291">
      <w:pPr>
        <w:tabs>
          <w:tab w:val="left" w:pos="1701"/>
        </w:tabs>
        <w:rPr>
          <w:b/>
          <w:lang w:val="id-ID"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</w:rPr>
        <w:t xml:space="preserve">NIP. </w:t>
      </w:r>
      <w:r w:rsidR="00671F0C" w:rsidRPr="00671F0C">
        <w:rPr>
          <w:b/>
        </w:rPr>
        <w:t>198410062012121001</w:t>
      </w:r>
    </w:p>
    <w:p w14:paraId="0E6854AE" w14:textId="77777777" w:rsidR="004B2291" w:rsidRDefault="004B2291" w:rsidP="004B2291">
      <w:pPr>
        <w:tabs>
          <w:tab w:val="left" w:pos="1701"/>
        </w:tabs>
        <w:rPr>
          <w:i/>
          <w:sz w:val="22"/>
        </w:rPr>
      </w:pPr>
    </w:p>
    <w:p w14:paraId="538553FA" w14:textId="52499611" w:rsidR="004B2291" w:rsidRDefault="004B2291" w:rsidP="004B2291">
      <w:pPr>
        <w:tabs>
          <w:tab w:val="left" w:pos="1701"/>
        </w:tabs>
      </w:pPr>
      <w:r w:rsidRPr="0007330F">
        <w:rPr>
          <w:i/>
          <w:sz w:val="22"/>
        </w:rPr>
        <w:t>Tembusan</w:t>
      </w:r>
      <w:r>
        <w:t>:</w:t>
      </w:r>
    </w:p>
    <w:p w14:paraId="3CF38393" w14:textId="77777777" w:rsidR="004B2291" w:rsidRDefault="004B2291" w:rsidP="004B2291">
      <w:pPr>
        <w:rPr>
          <w:lang w:val="id-ID"/>
        </w:rPr>
      </w:pPr>
      <w:r>
        <w:t xml:space="preserve">    </w:t>
      </w:r>
      <w:r>
        <w:rPr>
          <w:i/>
          <w:sz w:val="22"/>
        </w:rPr>
        <w:t xml:space="preserve">1. </w:t>
      </w:r>
      <w:r w:rsidRPr="0007330F">
        <w:rPr>
          <w:i/>
          <w:sz w:val="22"/>
        </w:rPr>
        <w:t>Arsip</w:t>
      </w:r>
    </w:p>
    <w:p w14:paraId="02280A2F" w14:textId="77777777" w:rsidR="004B2291" w:rsidRPr="00885E07" w:rsidRDefault="004B2291" w:rsidP="004B2291">
      <w:pPr>
        <w:rPr>
          <w:lang w:val="id-ID"/>
        </w:rPr>
      </w:pPr>
      <w:r>
        <w:rPr>
          <w:lang w:val="id-ID"/>
        </w:rPr>
        <w:br w:type="page"/>
      </w:r>
    </w:p>
    <w:p w14:paraId="551B6A24" w14:textId="77777777" w:rsidR="004B2291" w:rsidRDefault="004B2291" w:rsidP="004B2291"/>
    <w:p w14:paraId="17C3C259" w14:textId="77777777" w:rsidR="004B2291" w:rsidRDefault="004B2291" w:rsidP="004B2291"/>
    <w:p w14:paraId="4C037D97" w14:textId="0145152A" w:rsidR="004B2291" w:rsidRDefault="004B2291" w:rsidP="004B2291">
      <w:r>
        <w:t>Lampiran:</w:t>
      </w:r>
    </w:p>
    <w:p w14:paraId="3CF5D89B" w14:textId="77777777" w:rsidR="004B2291" w:rsidRDefault="004B2291" w:rsidP="004B2291"/>
    <w:p w14:paraId="3E83887A" w14:textId="77777777" w:rsidR="004B2291" w:rsidRDefault="004B2291" w:rsidP="004B2291"/>
    <w:tbl>
      <w:tblPr>
        <w:tblStyle w:val="TableGrid"/>
        <w:tblW w:w="7825" w:type="dxa"/>
        <w:jc w:val="center"/>
        <w:tblLook w:val="04A0" w:firstRow="1" w:lastRow="0" w:firstColumn="1" w:lastColumn="0" w:noHBand="0" w:noVBand="1"/>
      </w:tblPr>
      <w:tblGrid>
        <w:gridCol w:w="824"/>
        <w:gridCol w:w="1865"/>
        <w:gridCol w:w="2976"/>
        <w:gridCol w:w="2160"/>
      </w:tblGrid>
      <w:tr w:rsidR="004B2291" w14:paraId="6451CDEB" w14:textId="77777777" w:rsidTr="007F0F2B">
        <w:trPr>
          <w:trHeight w:val="464"/>
          <w:jc w:val="center"/>
        </w:trPr>
        <w:tc>
          <w:tcPr>
            <w:tcW w:w="824" w:type="dxa"/>
            <w:vAlign w:val="center"/>
          </w:tcPr>
          <w:p w14:paraId="571785D0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No</w:t>
            </w:r>
          </w:p>
        </w:tc>
        <w:tc>
          <w:tcPr>
            <w:tcW w:w="1865" w:type="dxa"/>
            <w:vAlign w:val="center"/>
          </w:tcPr>
          <w:p w14:paraId="3C756011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NIM</w:t>
            </w:r>
          </w:p>
        </w:tc>
        <w:tc>
          <w:tcPr>
            <w:tcW w:w="2976" w:type="dxa"/>
            <w:vAlign w:val="center"/>
          </w:tcPr>
          <w:p w14:paraId="7DF34E67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Nama</w:t>
            </w:r>
          </w:p>
        </w:tc>
        <w:tc>
          <w:tcPr>
            <w:tcW w:w="2160" w:type="dxa"/>
            <w:vAlign w:val="center"/>
          </w:tcPr>
          <w:p w14:paraId="7A13CAA3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Departemen</w:t>
            </w:r>
          </w:p>
        </w:tc>
      </w:tr>
      <w:tr w:rsidR="004B2291" w14:paraId="55C92C4D" w14:textId="77777777" w:rsidTr="007F0F2B">
        <w:trPr>
          <w:trHeight w:val="553"/>
          <w:jc w:val="center"/>
        </w:trPr>
        <w:tc>
          <w:tcPr>
            <w:tcW w:w="824" w:type="dxa"/>
            <w:vAlign w:val="center"/>
          </w:tcPr>
          <w:p w14:paraId="31559035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1.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8A00F2" w14:textId="77777777" w:rsidR="004B2291" w:rsidRPr="00D138E6" w:rsidRDefault="004B2291" w:rsidP="007F0F2B">
            <w:pPr>
              <w:jc w:val="center"/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2211521008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30686" w14:textId="77777777" w:rsidR="004B2291" w:rsidRPr="00D138E6" w:rsidRDefault="004B2291" w:rsidP="007F0F2B">
            <w:pPr>
              <w:rPr>
                <w:rFonts w:ascii="Cambria" w:hAnsi="Cambria" w:cs="Calibri"/>
              </w:rPr>
            </w:pPr>
            <w:r w:rsidRPr="00D138E6">
              <w:rPr>
                <w:rFonts w:ascii="Cambria" w:hAnsi="Cambria" w:cs="Calibri"/>
              </w:rPr>
              <w:t>Naufal Adli Dhiaurrahman</w:t>
            </w:r>
          </w:p>
        </w:tc>
        <w:tc>
          <w:tcPr>
            <w:tcW w:w="2160" w:type="dxa"/>
            <w:vAlign w:val="center"/>
          </w:tcPr>
          <w:p w14:paraId="1B2E2EE1" w14:textId="77777777" w:rsidR="004B2291" w:rsidRPr="00CB3403" w:rsidRDefault="004B2291" w:rsidP="007F0F2B">
            <w:pPr>
              <w:tabs>
                <w:tab w:val="left" w:pos="1701"/>
              </w:tabs>
              <w:jc w:val="center"/>
              <w:rPr>
                <w:lang w:val="en-ID"/>
              </w:rPr>
            </w:pPr>
            <w:r>
              <w:rPr>
                <w:lang w:val="en-ID"/>
              </w:rPr>
              <w:t>Sistem Informasi</w:t>
            </w:r>
          </w:p>
        </w:tc>
      </w:tr>
      <w:tr w:rsidR="004B2291" w14:paraId="6274C713" w14:textId="77777777" w:rsidTr="007F0F2B">
        <w:trPr>
          <w:trHeight w:val="553"/>
          <w:jc w:val="center"/>
        </w:trPr>
        <w:tc>
          <w:tcPr>
            <w:tcW w:w="824" w:type="dxa"/>
            <w:vAlign w:val="center"/>
          </w:tcPr>
          <w:p w14:paraId="21B57984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2.</w:t>
            </w: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0373E0" w14:textId="77777777" w:rsidR="004B2291" w:rsidRPr="00D138E6" w:rsidRDefault="004B2291" w:rsidP="007F0F2B">
            <w:pPr>
              <w:jc w:val="center"/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2211521014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8137B0" w14:textId="77777777" w:rsidR="004B2291" w:rsidRPr="00D138E6" w:rsidRDefault="004B2291" w:rsidP="007F0F2B">
            <w:pPr>
              <w:rPr>
                <w:rFonts w:ascii="Cambria" w:hAnsi="Cambria" w:cs="Calibri"/>
              </w:rPr>
            </w:pPr>
            <w:r w:rsidRPr="00D138E6">
              <w:rPr>
                <w:rFonts w:ascii="Cambria" w:hAnsi="Cambria" w:cs="Calibri"/>
              </w:rPr>
              <w:t>Izza Tri Malinda</w:t>
            </w:r>
          </w:p>
        </w:tc>
        <w:tc>
          <w:tcPr>
            <w:tcW w:w="2160" w:type="dxa"/>
            <w:vAlign w:val="center"/>
          </w:tcPr>
          <w:p w14:paraId="55421036" w14:textId="77777777" w:rsidR="004B2291" w:rsidRDefault="004B2291" w:rsidP="007F0F2B">
            <w:pPr>
              <w:tabs>
                <w:tab w:val="left" w:pos="1701"/>
              </w:tabs>
              <w:jc w:val="center"/>
              <w:rPr>
                <w:lang w:val="en-ID"/>
              </w:rPr>
            </w:pPr>
            <w:r>
              <w:rPr>
                <w:lang w:val="en-ID"/>
              </w:rPr>
              <w:t>Sistem Informasi</w:t>
            </w:r>
          </w:p>
        </w:tc>
      </w:tr>
      <w:tr w:rsidR="004B2291" w14:paraId="20214BC3" w14:textId="77777777" w:rsidTr="007F0F2B">
        <w:trPr>
          <w:trHeight w:val="553"/>
          <w:jc w:val="center"/>
        </w:trPr>
        <w:tc>
          <w:tcPr>
            <w:tcW w:w="824" w:type="dxa"/>
            <w:vAlign w:val="center"/>
          </w:tcPr>
          <w:p w14:paraId="350618F1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3.</w:t>
            </w: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F7A4C0" w14:textId="77777777" w:rsidR="004B2291" w:rsidRPr="00D138E6" w:rsidRDefault="004B2291" w:rsidP="007F0F2B">
            <w:pPr>
              <w:jc w:val="center"/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2211521019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78335D" w14:textId="77777777" w:rsidR="004B2291" w:rsidRPr="00D138E6" w:rsidRDefault="004B2291" w:rsidP="007F0F2B">
            <w:pPr>
              <w:rPr>
                <w:rFonts w:ascii="Cambria" w:hAnsi="Cambria" w:cs="Calibri"/>
              </w:rPr>
            </w:pPr>
            <w:r w:rsidRPr="00D138E6">
              <w:rPr>
                <w:rFonts w:ascii="Cambria" w:hAnsi="Cambria" w:cs="Calibri"/>
              </w:rPr>
              <w:t>Umar Abdullah Azzam</w:t>
            </w:r>
          </w:p>
        </w:tc>
        <w:tc>
          <w:tcPr>
            <w:tcW w:w="2160" w:type="dxa"/>
            <w:vAlign w:val="center"/>
          </w:tcPr>
          <w:p w14:paraId="465759EA" w14:textId="77777777" w:rsidR="004B2291" w:rsidRPr="00CB3403" w:rsidRDefault="004B2291" w:rsidP="007F0F2B">
            <w:pPr>
              <w:tabs>
                <w:tab w:val="left" w:pos="1701"/>
              </w:tabs>
              <w:jc w:val="center"/>
              <w:rPr>
                <w:lang w:val="en-ID"/>
              </w:rPr>
            </w:pPr>
            <w:r>
              <w:rPr>
                <w:lang w:val="en-ID"/>
              </w:rPr>
              <w:t>Sistem Informasi</w:t>
            </w:r>
          </w:p>
        </w:tc>
      </w:tr>
      <w:tr w:rsidR="004B2291" w14:paraId="7D0BDAE4" w14:textId="77777777" w:rsidTr="007F0F2B">
        <w:trPr>
          <w:trHeight w:val="553"/>
          <w:jc w:val="center"/>
        </w:trPr>
        <w:tc>
          <w:tcPr>
            <w:tcW w:w="824" w:type="dxa"/>
            <w:vAlign w:val="center"/>
          </w:tcPr>
          <w:p w14:paraId="386444F1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4.</w:t>
            </w: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B5A7DD" w14:textId="77777777" w:rsidR="004B2291" w:rsidRPr="00D138E6" w:rsidRDefault="004B2291" w:rsidP="007F0F2B">
            <w:pPr>
              <w:jc w:val="center"/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2211522028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F5D314" w14:textId="77777777" w:rsidR="004B2291" w:rsidRPr="00D138E6" w:rsidRDefault="004B2291" w:rsidP="007F0F2B">
            <w:pPr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Ilham Nofaldi</w:t>
            </w:r>
          </w:p>
        </w:tc>
        <w:tc>
          <w:tcPr>
            <w:tcW w:w="2160" w:type="dxa"/>
            <w:vAlign w:val="center"/>
          </w:tcPr>
          <w:p w14:paraId="19AF819B" w14:textId="77777777" w:rsidR="004B2291" w:rsidRDefault="004B2291" w:rsidP="007F0F2B">
            <w:pPr>
              <w:tabs>
                <w:tab w:val="left" w:pos="1701"/>
              </w:tabs>
              <w:jc w:val="center"/>
              <w:rPr>
                <w:lang w:val="en-ID"/>
              </w:rPr>
            </w:pPr>
            <w:r>
              <w:rPr>
                <w:lang w:val="en-ID"/>
              </w:rPr>
              <w:t>Sistem Informasi</w:t>
            </w:r>
          </w:p>
        </w:tc>
      </w:tr>
      <w:tr w:rsidR="004B2291" w14:paraId="78FECE2C" w14:textId="77777777" w:rsidTr="007F0F2B">
        <w:trPr>
          <w:trHeight w:val="553"/>
          <w:jc w:val="center"/>
        </w:trPr>
        <w:tc>
          <w:tcPr>
            <w:tcW w:w="824" w:type="dxa"/>
            <w:vAlign w:val="center"/>
          </w:tcPr>
          <w:p w14:paraId="4AD956E3" w14:textId="77777777" w:rsidR="004B2291" w:rsidRDefault="004B2291" w:rsidP="007F0F2B">
            <w:pPr>
              <w:tabs>
                <w:tab w:val="left" w:pos="1701"/>
              </w:tabs>
              <w:jc w:val="center"/>
            </w:pPr>
            <w:r>
              <w:t>5.</w:t>
            </w: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E71843" w14:textId="77777777" w:rsidR="004B2291" w:rsidRPr="00D138E6" w:rsidRDefault="004B2291" w:rsidP="007F0F2B">
            <w:pPr>
              <w:jc w:val="center"/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2211523024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9A74FE" w14:textId="77777777" w:rsidR="004B2291" w:rsidRPr="00D138E6" w:rsidRDefault="004B2291" w:rsidP="007F0F2B">
            <w:pPr>
              <w:rPr>
                <w:rFonts w:ascii="Cambria" w:hAnsi="Cambria" w:cs="Calibri"/>
                <w:color w:val="000000"/>
              </w:rPr>
            </w:pPr>
            <w:r w:rsidRPr="00D138E6">
              <w:rPr>
                <w:rFonts w:ascii="Cambria" w:hAnsi="Cambria" w:cs="Calibri"/>
                <w:color w:val="000000"/>
              </w:rPr>
              <w:t>Meutia Dewi Putri Kartika</w:t>
            </w:r>
          </w:p>
        </w:tc>
        <w:tc>
          <w:tcPr>
            <w:tcW w:w="2160" w:type="dxa"/>
            <w:vAlign w:val="center"/>
          </w:tcPr>
          <w:p w14:paraId="0A870606" w14:textId="77777777" w:rsidR="004B2291" w:rsidRDefault="004B2291" w:rsidP="007F0F2B">
            <w:pPr>
              <w:tabs>
                <w:tab w:val="left" w:pos="1701"/>
              </w:tabs>
              <w:jc w:val="center"/>
              <w:rPr>
                <w:lang w:val="en-ID"/>
              </w:rPr>
            </w:pPr>
            <w:r>
              <w:rPr>
                <w:lang w:val="en-ID"/>
              </w:rPr>
              <w:t>Sistem Informasi</w:t>
            </w:r>
          </w:p>
        </w:tc>
      </w:tr>
    </w:tbl>
    <w:p w14:paraId="62385E73" w14:textId="77777777" w:rsidR="004B2291" w:rsidRDefault="004B2291" w:rsidP="004B2291"/>
    <w:p w14:paraId="278C5458" w14:textId="77777777" w:rsidR="004B2291" w:rsidRDefault="004B2291" w:rsidP="004B2291">
      <w:pPr>
        <w:tabs>
          <w:tab w:val="left" w:pos="5460"/>
        </w:tabs>
      </w:pPr>
      <w:r>
        <w:tab/>
      </w:r>
    </w:p>
    <w:p w14:paraId="4D8C8364" w14:textId="77777777" w:rsidR="004B2291" w:rsidRDefault="004B2291" w:rsidP="004B2291">
      <w:pPr>
        <w:tabs>
          <w:tab w:val="left" w:pos="1701"/>
        </w:tabs>
        <w:rPr>
          <w:lang w:val="en-ID"/>
        </w:rPr>
      </w:pP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</w:p>
    <w:p w14:paraId="229981D9" w14:textId="77777777" w:rsidR="004B2291" w:rsidRDefault="004B2291" w:rsidP="004B2291">
      <w:pPr>
        <w:tabs>
          <w:tab w:val="left" w:pos="1701"/>
        </w:tabs>
        <w:ind w:left="5040"/>
      </w:pPr>
      <w:r>
        <w:rPr>
          <w:lang w:val="en-ID"/>
        </w:rPr>
        <w:t>Ketua</w:t>
      </w:r>
      <w:r>
        <w:t>,</w:t>
      </w:r>
    </w:p>
    <w:p w14:paraId="76173899" w14:textId="77777777" w:rsidR="004B2291" w:rsidRDefault="004B2291" w:rsidP="004B2291">
      <w:pPr>
        <w:tabs>
          <w:tab w:val="left" w:pos="1701"/>
        </w:tabs>
        <w:ind w:left="5040"/>
      </w:pPr>
    </w:p>
    <w:p w14:paraId="73E32C75" w14:textId="77777777" w:rsidR="004B2291" w:rsidRDefault="004B2291" w:rsidP="004B2291">
      <w:pPr>
        <w:tabs>
          <w:tab w:val="left" w:pos="1701"/>
        </w:tabs>
        <w:ind w:left="5040"/>
      </w:pPr>
    </w:p>
    <w:p w14:paraId="6D2D6D7A" w14:textId="77777777" w:rsidR="004B2291" w:rsidRDefault="004B2291" w:rsidP="004B2291">
      <w:pPr>
        <w:tabs>
          <w:tab w:val="left" w:pos="1701"/>
        </w:tabs>
        <w:ind w:left="5040"/>
      </w:pPr>
    </w:p>
    <w:p w14:paraId="02CDCD99" w14:textId="77777777" w:rsidR="004B2291" w:rsidRDefault="004B2291" w:rsidP="004B2291">
      <w:pPr>
        <w:tabs>
          <w:tab w:val="left" w:pos="1701"/>
        </w:tabs>
        <w:ind w:left="10002"/>
      </w:pPr>
    </w:p>
    <w:p w14:paraId="2C5505D4" w14:textId="77777777" w:rsidR="004B2291" w:rsidRDefault="004B2291" w:rsidP="004B2291">
      <w:pPr>
        <w:tabs>
          <w:tab w:val="left" w:pos="1701"/>
        </w:tabs>
        <w:ind w:left="5040"/>
        <w:rPr>
          <w:lang w:val="id-ID"/>
        </w:rPr>
      </w:pPr>
      <w:r>
        <w:rPr>
          <w:lang w:val="id-ID"/>
        </w:rPr>
        <w:tab/>
      </w:r>
    </w:p>
    <w:p w14:paraId="0B10708A" w14:textId="77777777" w:rsidR="00181ABB" w:rsidRPr="00B71D1F" w:rsidRDefault="00181ABB" w:rsidP="00181ABB">
      <w:pPr>
        <w:tabs>
          <w:tab w:val="left" w:pos="1701"/>
        </w:tabs>
        <w:ind w:left="5040"/>
        <w:rPr>
          <w:b/>
          <w:u w:val="single"/>
          <w:lang w:val="en-ID"/>
        </w:rPr>
      </w:pPr>
      <w:r>
        <w:rPr>
          <w:b/>
          <w:u w:val="single"/>
          <w:lang w:val="en-ID"/>
        </w:rPr>
        <w:t>Ricky Akbar</w:t>
      </w:r>
      <w:r w:rsidRPr="00B71D1F">
        <w:rPr>
          <w:b/>
          <w:u w:val="single"/>
          <w:lang w:val="en-ID"/>
        </w:rPr>
        <w:t xml:space="preserve">, </w:t>
      </w:r>
      <w:proofErr w:type="gramStart"/>
      <w:r w:rsidRPr="00B71D1F">
        <w:rPr>
          <w:b/>
          <w:u w:val="single"/>
          <w:lang w:val="en-ID"/>
        </w:rPr>
        <w:t>M</w:t>
      </w:r>
      <w:r>
        <w:rPr>
          <w:b/>
          <w:u w:val="single"/>
          <w:lang w:val="en-ID"/>
        </w:rPr>
        <w:t>.Kom</w:t>
      </w:r>
      <w:proofErr w:type="gramEnd"/>
    </w:p>
    <w:p w14:paraId="10BA0852" w14:textId="77777777" w:rsidR="00181ABB" w:rsidRDefault="00181ABB" w:rsidP="00181ABB">
      <w:pPr>
        <w:tabs>
          <w:tab w:val="left" w:pos="1701"/>
        </w:tabs>
        <w:rPr>
          <w:b/>
          <w:lang w:val="id-ID"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</w:rPr>
        <w:t xml:space="preserve">NIP. </w:t>
      </w:r>
      <w:r w:rsidRPr="00671F0C">
        <w:rPr>
          <w:b/>
        </w:rPr>
        <w:t>198410062012121001</w:t>
      </w:r>
    </w:p>
    <w:p w14:paraId="66D07E2C" w14:textId="6583C459" w:rsidR="006E40E5" w:rsidRPr="004B2291" w:rsidRDefault="006E40E5" w:rsidP="00181ABB">
      <w:pPr>
        <w:tabs>
          <w:tab w:val="left" w:pos="1701"/>
        </w:tabs>
        <w:ind w:left="5040"/>
        <w:rPr>
          <w:b/>
          <w:u w:val="single"/>
          <w:lang w:val="en-ID"/>
        </w:rPr>
      </w:pPr>
    </w:p>
    <w:sectPr w:rsidR="006E40E5" w:rsidRPr="004B2291" w:rsidSect="004908F6">
      <w:headerReference w:type="default" r:id="rId7"/>
      <w:pgSz w:w="11900" w:h="16840"/>
      <w:pgMar w:top="2552" w:right="1800" w:bottom="1170" w:left="180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4D51" w14:textId="77777777" w:rsidR="00074544" w:rsidRDefault="00074544" w:rsidP="007E0EB3">
      <w:r>
        <w:separator/>
      </w:r>
    </w:p>
  </w:endnote>
  <w:endnote w:type="continuationSeparator" w:id="0">
    <w:p w14:paraId="2888EF6F" w14:textId="77777777" w:rsidR="00074544" w:rsidRDefault="00074544" w:rsidP="007E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7C65B" w14:textId="77777777" w:rsidR="00074544" w:rsidRDefault="00074544" w:rsidP="007E0EB3">
      <w:r>
        <w:separator/>
      </w:r>
    </w:p>
  </w:footnote>
  <w:footnote w:type="continuationSeparator" w:id="0">
    <w:p w14:paraId="066A2B81" w14:textId="77777777" w:rsidR="00074544" w:rsidRDefault="00074544" w:rsidP="007E0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7" w:type="dxa"/>
      <w:tblInd w:w="-8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8404"/>
    </w:tblGrid>
    <w:tr w:rsidR="00EE7F9F" w14:paraId="6079A58D" w14:textId="77777777" w:rsidTr="00392FCC">
      <w:tc>
        <w:tcPr>
          <w:tcW w:w="1803" w:type="dxa"/>
          <w:vAlign w:val="center"/>
        </w:tcPr>
        <w:p w14:paraId="017874C1" w14:textId="77777777" w:rsidR="00EE7F9F" w:rsidRDefault="00392FCC" w:rsidP="00392FC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29B7910" wp14:editId="10798949">
                <wp:extent cx="713040" cy="847725"/>
                <wp:effectExtent l="0" t="0" r="0" b="0"/>
                <wp:docPr id="3" name="Picture 3" descr="http://www.kliksumbar.com/foto_berita/medium_96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kliksumbar.com/foto_berita/medium_96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222" cy="887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4" w:type="dxa"/>
        </w:tcPr>
        <w:p w14:paraId="0523B668" w14:textId="77777777" w:rsidR="00EE7F9F" w:rsidRPr="00AD6C34" w:rsidRDefault="00863418">
          <w:pPr>
            <w:pStyle w:val="Header"/>
            <w:rPr>
              <w:rFonts w:ascii="Times New Roman" w:hAnsi="Times New Roman" w:cs="Times New Roman"/>
              <w:sz w:val="28"/>
              <w:lang w:val="id-ID"/>
            </w:rPr>
          </w:pPr>
          <w:r w:rsidRPr="00794E69">
            <w:rPr>
              <w:rFonts w:ascii="Times New Roman" w:hAnsi="Times New Roman" w:cs="Times New Roman"/>
            </w:rPr>
            <w:t xml:space="preserve">KEMENTRIAN PENDIDIKAN, </w:t>
          </w:r>
          <w:r w:rsidRPr="00794E69">
            <w:rPr>
              <w:rFonts w:ascii="Times New Roman" w:hAnsi="Times New Roman" w:cs="Times New Roman"/>
              <w:lang w:val="id-ID"/>
            </w:rPr>
            <w:t>KEBUDAYAAN</w:t>
          </w:r>
          <w:r w:rsidRPr="00794E69">
            <w:rPr>
              <w:rFonts w:ascii="Times New Roman" w:hAnsi="Times New Roman" w:cs="Times New Roman"/>
            </w:rPr>
            <w:t>, RISET DAN TEKNOLOGI</w:t>
          </w:r>
        </w:p>
        <w:p w14:paraId="4619604A" w14:textId="77777777" w:rsidR="00E8118D" w:rsidRPr="007947FF" w:rsidRDefault="00E8118D" w:rsidP="00EE7F9F">
          <w:pPr>
            <w:pStyle w:val="Header"/>
            <w:rPr>
              <w:rFonts w:ascii="Times New Roman" w:hAnsi="Times New Roman" w:cs="Times New Roman"/>
              <w:spacing w:val="60"/>
              <w:sz w:val="28"/>
            </w:rPr>
          </w:pPr>
          <w:r w:rsidRPr="007947FF">
            <w:rPr>
              <w:rFonts w:ascii="Times New Roman" w:hAnsi="Times New Roman" w:cs="Times New Roman"/>
              <w:spacing w:val="60"/>
              <w:sz w:val="28"/>
            </w:rPr>
            <w:t xml:space="preserve">UNIVERSITAS ANDALAS </w:t>
          </w:r>
        </w:p>
        <w:p w14:paraId="568FD82C" w14:textId="77777777" w:rsidR="00EE7F9F" w:rsidRPr="007947FF" w:rsidRDefault="00E8118D" w:rsidP="00EE7F9F">
          <w:pPr>
            <w:pStyle w:val="Header"/>
            <w:rPr>
              <w:rFonts w:ascii="Times New Roman" w:hAnsi="Times New Roman" w:cs="Times New Roman"/>
              <w:sz w:val="28"/>
            </w:rPr>
          </w:pPr>
          <w:r w:rsidRPr="007947FF">
            <w:rPr>
              <w:rFonts w:ascii="Times New Roman" w:hAnsi="Times New Roman" w:cs="Times New Roman"/>
              <w:sz w:val="28"/>
            </w:rPr>
            <w:t>FAKULTAS TEKNOLOGI INFORMASI</w:t>
          </w:r>
        </w:p>
        <w:p w14:paraId="6764F00A" w14:textId="77777777" w:rsidR="00EE7F9F" w:rsidRPr="007947FF" w:rsidRDefault="00863418">
          <w:pPr>
            <w:pStyle w:val="Header"/>
            <w:rPr>
              <w:rFonts w:ascii="Times New Roman" w:hAnsi="Times New Roman" w:cs="Times New Roman"/>
              <w:sz w:val="36"/>
            </w:rPr>
          </w:pPr>
          <w:r>
            <w:rPr>
              <w:rFonts w:ascii="Times New Roman" w:hAnsi="Times New Roman" w:cs="Times New Roman"/>
              <w:color w:val="1F497D" w:themeColor="text2"/>
              <w:sz w:val="36"/>
            </w:rPr>
            <w:t>DEPARTEMEN</w:t>
          </w:r>
          <w:r w:rsidR="0001344C" w:rsidRPr="007947FF">
            <w:rPr>
              <w:rFonts w:ascii="Times New Roman" w:hAnsi="Times New Roman" w:cs="Times New Roman"/>
              <w:color w:val="1F497D" w:themeColor="text2"/>
              <w:sz w:val="36"/>
            </w:rPr>
            <w:t xml:space="preserve"> SISTEM INFORMASI</w:t>
          </w:r>
        </w:p>
        <w:p w14:paraId="2659AA98" w14:textId="77777777" w:rsidR="00EE7F9F" w:rsidRPr="00E00DCA" w:rsidRDefault="00EE7F9F" w:rsidP="00964BC0">
          <w:pPr>
            <w:pStyle w:val="Header"/>
            <w:spacing w:line="276" w:lineRule="auto"/>
            <w:rPr>
              <w:rFonts w:ascii="Times New Roman" w:hAnsi="Times New Roman" w:cs="Times New Roman"/>
            </w:rPr>
          </w:pPr>
          <w:r w:rsidRPr="00E00DCA">
            <w:rPr>
              <w:rFonts w:ascii="Times New Roman" w:hAnsi="Times New Roman" w:cs="Times New Roman"/>
            </w:rPr>
            <w:t xml:space="preserve">Kampus </w:t>
          </w:r>
          <w:r w:rsidR="0001344C">
            <w:rPr>
              <w:rFonts w:ascii="Times New Roman" w:hAnsi="Times New Roman" w:cs="Times New Roman"/>
            </w:rPr>
            <w:t>Universitas Andalas,</w:t>
          </w:r>
          <w:r w:rsidRPr="00E00DCA">
            <w:rPr>
              <w:rFonts w:ascii="Times New Roman" w:hAnsi="Times New Roman" w:cs="Times New Roman"/>
            </w:rPr>
            <w:t xml:space="preserve"> Limau Manis, </w:t>
          </w:r>
          <w:r w:rsidR="00964BC0">
            <w:rPr>
              <w:rFonts w:ascii="Times New Roman" w:hAnsi="Times New Roman" w:cs="Times New Roman"/>
            </w:rPr>
            <w:t>Padang</w:t>
          </w:r>
          <w:r w:rsidR="0024725F">
            <w:rPr>
              <w:rFonts w:ascii="Times New Roman" w:hAnsi="Times New Roman" w:cs="Times New Roman"/>
            </w:rPr>
            <w:t>, Kode Pos</w:t>
          </w:r>
          <w:r w:rsidRPr="00E00DCA">
            <w:rPr>
              <w:rFonts w:ascii="Times New Roman" w:hAnsi="Times New Roman" w:cs="Times New Roman"/>
            </w:rPr>
            <w:t xml:space="preserve"> 25163</w:t>
          </w:r>
        </w:p>
        <w:p w14:paraId="58F23F77" w14:textId="77777777" w:rsidR="00EE7F9F" w:rsidRPr="00964BC0" w:rsidRDefault="00AD6C34" w:rsidP="00964BC0">
          <w:pPr>
            <w:pStyle w:val="Header"/>
            <w:spacing w:line="276" w:lineRule="auto"/>
            <w:rPr>
              <w:i/>
            </w:rPr>
          </w:pPr>
          <w:r>
            <w:rPr>
              <w:rFonts w:ascii="Times New Roman" w:hAnsi="Times New Roman" w:cs="Times New Roman"/>
              <w:i/>
              <w:sz w:val="22"/>
              <w:lang w:val="id-ID"/>
            </w:rPr>
            <w:t>Email: jurusan_si@fti.unand.ac.id</w:t>
          </w:r>
          <w:r w:rsidR="00EE7F9F" w:rsidRPr="00964BC0">
            <w:rPr>
              <w:rFonts w:ascii="Times New Roman" w:hAnsi="Times New Roman" w:cs="Times New Roman"/>
              <w:i/>
              <w:sz w:val="22"/>
            </w:rPr>
            <w:t xml:space="preserve"> </w:t>
          </w:r>
          <w:r>
            <w:rPr>
              <w:rFonts w:ascii="Times New Roman" w:hAnsi="Times New Roman" w:cs="Times New Roman"/>
              <w:i/>
              <w:sz w:val="22"/>
              <w:lang w:val="id-ID"/>
            </w:rPr>
            <w:t xml:space="preserve"> dan  </w:t>
          </w:r>
          <w:r w:rsidR="00EE7F9F" w:rsidRPr="00964BC0">
            <w:rPr>
              <w:rFonts w:ascii="Times New Roman" w:hAnsi="Times New Roman" w:cs="Times New Roman"/>
              <w:i/>
              <w:sz w:val="22"/>
            </w:rPr>
            <w:t>website: http://</w:t>
          </w:r>
          <w:r w:rsidR="00E8118D">
            <w:rPr>
              <w:rFonts w:ascii="Times New Roman" w:hAnsi="Times New Roman" w:cs="Times New Roman"/>
              <w:i/>
              <w:sz w:val="22"/>
            </w:rPr>
            <w:t>si.</w:t>
          </w:r>
          <w:r w:rsidR="00EE7F9F" w:rsidRPr="00964BC0">
            <w:rPr>
              <w:rFonts w:ascii="Times New Roman" w:hAnsi="Times New Roman" w:cs="Times New Roman"/>
              <w:i/>
              <w:sz w:val="22"/>
            </w:rPr>
            <w:t>fti.unand.ac.id</w:t>
          </w:r>
        </w:p>
      </w:tc>
    </w:tr>
  </w:tbl>
  <w:p w14:paraId="35D0EC96" w14:textId="77777777" w:rsidR="007E0EB3" w:rsidRDefault="007E0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74D05"/>
    <w:multiLevelType w:val="hybridMultilevel"/>
    <w:tmpl w:val="D31EB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F5038"/>
    <w:multiLevelType w:val="hybridMultilevel"/>
    <w:tmpl w:val="1BACF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131961">
    <w:abstractNumId w:val="0"/>
  </w:num>
  <w:num w:numId="2" w16cid:durableId="60295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xNDQwNTY2Mzc1s7BU0lEKTi0uzszPAykwrAUABNPZVywAAAA="/>
  </w:docVars>
  <w:rsids>
    <w:rsidRoot w:val="00863418"/>
    <w:rsid w:val="0001344C"/>
    <w:rsid w:val="00074544"/>
    <w:rsid w:val="00112249"/>
    <w:rsid w:val="0012362B"/>
    <w:rsid w:val="00181ABB"/>
    <w:rsid w:val="0024725F"/>
    <w:rsid w:val="002F13E0"/>
    <w:rsid w:val="00392FCC"/>
    <w:rsid w:val="00420184"/>
    <w:rsid w:val="004908F6"/>
    <w:rsid w:val="004B2291"/>
    <w:rsid w:val="004F6743"/>
    <w:rsid w:val="00534E47"/>
    <w:rsid w:val="00561AE9"/>
    <w:rsid w:val="00592050"/>
    <w:rsid w:val="00625A66"/>
    <w:rsid w:val="006564FB"/>
    <w:rsid w:val="00671F0C"/>
    <w:rsid w:val="006E40E5"/>
    <w:rsid w:val="00745541"/>
    <w:rsid w:val="007947FF"/>
    <w:rsid w:val="00794CC4"/>
    <w:rsid w:val="007E0EB3"/>
    <w:rsid w:val="00802A84"/>
    <w:rsid w:val="00805C19"/>
    <w:rsid w:val="00863418"/>
    <w:rsid w:val="00924F5A"/>
    <w:rsid w:val="0093538A"/>
    <w:rsid w:val="00964BC0"/>
    <w:rsid w:val="009A2551"/>
    <w:rsid w:val="009C4145"/>
    <w:rsid w:val="00A121E8"/>
    <w:rsid w:val="00AD6C34"/>
    <w:rsid w:val="00B802AD"/>
    <w:rsid w:val="00C646CD"/>
    <w:rsid w:val="00CD6EE7"/>
    <w:rsid w:val="00D74560"/>
    <w:rsid w:val="00D8050B"/>
    <w:rsid w:val="00DA3DEE"/>
    <w:rsid w:val="00E00DCA"/>
    <w:rsid w:val="00E25727"/>
    <w:rsid w:val="00E8118D"/>
    <w:rsid w:val="00ED49A0"/>
    <w:rsid w:val="00EE2C85"/>
    <w:rsid w:val="00EE7F9F"/>
    <w:rsid w:val="00F065F5"/>
    <w:rsid w:val="00F2737D"/>
    <w:rsid w:val="00F83B15"/>
    <w:rsid w:val="00F90DA3"/>
    <w:rsid w:val="00F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867E3"/>
  <w14:defaultImageDpi w14:val="300"/>
  <w15:docId w15:val="{EF00B913-8C46-403A-8A05-125CBC9D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8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E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0E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EB3"/>
  </w:style>
  <w:style w:type="paragraph" w:styleId="Footer">
    <w:name w:val="footer"/>
    <w:basedOn w:val="Normal"/>
    <w:link w:val="FooterChar"/>
    <w:uiPriority w:val="99"/>
    <w:unhideWhenUsed/>
    <w:rsid w:val="007E0E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EB3"/>
  </w:style>
  <w:style w:type="paragraph" w:styleId="BalloonText">
    <w:name w:val="Balloon Text"/>
    <w:basedOn w:val="Normal"/>
    <w:link w:val="BalloonTextChar"/>
    <w:uiPriority w:val="99"/>
    <w:semiHidden/>
    <w:unhideWhenUsed/>
    <w:rsid w:val="00EE7F9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F9F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EE7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FOLDER%20SI\KP\BLANKO2%20KP\03%20-%20Surat%20Permohonan%20KP%20untuk%20Instansi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096A525D765FC44A179DF7EBB1B99C1" ma:contentTypeVersion="7" ma:contentTypeDescription="Buat sebuah dokumen baru." ma:contentTypeScope="" ma:versionID="acc721985dd5403b9ef2b47b7fcfce78">
  <xsd:schema xmlns:xsd="http://www.w3.org/2001/XMLSchema" xmlns:xs="http://www.w3.org/2001/XMLSchema" xmlns:p="http://schemas.microsoft.com/office/2006/metadata/properties" xmlns:ns2="f3f434d7-52dd-474d-b9af-ed7dbd5764f7" targetNamespace="http://schemas.microsoft.com/office/2006/metadata/properties" ma:root="true" ma:fieldsID="77930fc62fb9f346e9ce218edd364b21" ns2:_="">
    <xsd:import namespace="f3f434d7-52dd-474d-b9af-ed7dbd576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434d7-52dd-474d-b9af-ed7dbd576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56CF34-A07D-48D3-B322-FB5CF5BA1754}"/>
</file>

<file path=customXml/itemProps2.xml><?xml version="1.0" encoding="utf-8"?>
<ds:datastoreItem xmlns:ds="http://schemas.openxmlformats.org/officeDocument/2006/customXml" ds:itemID="{2E5173F7-1998-4072-AC02-6E5ABD2B0B5C}"/>
</file>

<file path=customXml/itemProps3.xml><?xml version="1.0" encoding="utf-8"?>
<ds:datastoreItem xmlns:ds="http://schemas.openxmlformats.org/officeDocument/2006/customXml" ds:itemID="{B922D57C-6F35-4206-B191-73A21CFDAF95}"/>
</file>

<file path=docProps/app.xml><?xml version="1.0" encoding="utf-8"?>
<Properties xmlns="http://schemas.openxmlformats.org/officeDocument/2006/extended-properties" xmlns:vt="http://schemas.openxmlformats.org/officeDocument/2006/docPropsVTypes">
  <Template>03 - Surat Permohonan KP untuk Instansi 2</Template>
  <TotalTime>8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Universitas Andalas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adminsi02</dc:creator>
  <cp:lastModifiedBy>Afriyanti Dwi Kartika</cp:lastModifiedBy>
  <cp:revision>7</cp:revision>
  <cp:lastPrinted>2013-01-17T05:24:00Z</cp:lastPrinted>
  <dcterms:created xsi:type="dcterms:W3CDTF">2023-05-15T02:21:00Z</dcterms:created>
  <dcterms:modified xsi:type="dcterms:W3CDTF">2025-03-14T07:31:00Z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0x0101002096A525D765FC44A179DF7EBB1B99C1</vt:lpwstr>
  </property>
</Properties>
</file>